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26A95D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568C4AF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09A4BD" wp14:editId="45D8F7EF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2116" r="-11365" b="-24086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54F4A8F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F4E31A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5D4E4B0" w14:textId="0956CD39" w:rsidR="001B2ABD" w:rsidRDefault="00BE1D0D" w:rsidP="001B2ABD">
            <w:pPr>
              <w:pStyle w:val="Title"/>
            </w:pPr>
            <w:r>
              <w:t>MELVIN JUSTINE BAYOGO</w:t>
            </w:r>
          </w:p>
          <w:p w14:paraId="7355ECCE" w14:textId="286506C3" w:rsidR="001B2ABD" w:rsidRDefault="00BE1D0D" w:rsidP="001B2ABD">
            <w:pPr>
              <w:pStyle w:val="Subtitle"/>
            </w:pPr>
            <w:r w:rsidRPr="005B666C">
              <w:rPr>
                <w:spacing w:val="40"/>
                <w:w w:val="66"/>
              </w:rPr>
              <w:t>WEB DEVELOPE</w:t>
            </w:r>
            <w:r w:rsidRPr="005B666C">
              <w:rPr>
                <w:spacing w:val="7"/>
                <w:w w:val="66"/>
              </w:rPr>
              <w:t>R</w:t>
            </w:r>
          </w:p>
        </w:tc>
      </w:tr>
      <w:tr w:rsidR="001B2ABD" w14:paraId="738D2853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0B56DD906777463390DF271ACBF98050"/>
              </w:placeholder>
              <w:temporary/>
              <w:showingPlcHdr/>
              <w15:appearance w15:val="hidden"/>
            </w:sdtPr>
            <w:sdtEndPr/>
            <w:sdtContent>
              <w:p w14:paraId="0E044962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513C7BCE" w14:textId="5398ED8E" w:rsidR="00036450" w:rsidRDefault="00B40075" w:rsidP="00B40075">
            <w:r>
              <w:t xml:space="preserve">Experienced Web developer seeking opportunity to bring knowledge of programming, design and media to a position </w:t>
            </w:r>
            <w:r w:rsidR="00E86879">
              <w:t>with your Company.</w:t>
            </w:r>
          </w:p>
          <w:p w14:paraId="18667B75" w14:textId="77777777" w:rsidR="00036450" w:rsidRDefault="00036450" w:rsidP="00036450"/>
          <w:sdt>
            <w:sdtPr>
              <w:id w:val="-1954003311"/>
              <w:placeholder>
                <w:docPart w:val="729119EEA4A341FCBE0688AA981ACB65"/>
              </w:placeholder>
              <w:temporary/>
              <w:showingPlcHdr/>
              <w15:appearance w15:val="hidden"/>
            </w:sdtPr>
            <w:sdtEndPr/>
            <w:sdtContent>
              <w:p w14:paraId="2E9B0761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8EEBB1DA9D0F4796BCFA944107ADA9DE"/>
              </w:placeholder>
              <w:temporary/>
              <w:showingPlcHdr/>
              <w15:appearance w15:val="hidden"/>
            </w:sdtPr>
            <w:sdtEndPr/>
            <w:sdtContent>
              <w:p w14:paraId="0C76DFD8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38610524" w14:textId="68F7CE47" w:rsidR="00DD7B54" w:rsidRDefault="00DD7B54" w:rsidP="004D3011">
            <w:r>
              <w:t xml:space="preserve">Globe: </w:t>
            </w:r>
            <w:r w:rsidR="00B40075">
              <w:t>09560627650</w:t>
            </w:r>
          </w:p>
          <w:p w14:paraId="47761F82" w14:textId="794C0403" w:rsidR="004D3011" w:rsidRDefault="00DD7B54" w:rsidP="004D3011">
            <w:r>
              <w:t xml:space="preserve">Smart:  </w:t>
            </w:r>
            <w:r w:rsidR="00B40075">
              <w:t>09982922662</w:t>
            </w:r>
          </w:p>
          <w:p w14:paraId="19A3A75B" w14:textId="77777777" w:rsidR="004D3011" w:rsidRPr="004D3011" w:rsidRDefault="004D3011" w:rsidP="004D3011"/>
          <w:p w14:paraId="3657FB77" w14:textId="7A3DE811" w:rsidR="004D3011" w:rsidRDefault="00B40075" w:rsidP="004D3011">
            <w:r>
              <w:t>ADDRESS:</w:t>
            </w:r>
          </w:p>
          <w:p w14:paraId="6856E0EA" w14:textId="416FBD76" w:rsidR="004D3011" w:rsidRDefault="00B40075" w:rsidP="004D3011">
            <w:r>
              <w:t xml:space="preserve">Type B NBP Reservation, </w:t>
            </w:r>
            <w:proofErr w:type="spellStart"/>
            <w:r>
              <w:t>Poblacion</w:t>
            </w:r>
            <w:proofErr w:type="spellEnd"/>
            <w:r>
              <w:t>, Muntinlupa City</w:t>
            </w:r>
          </w:p>
          <w:p w14:paraId="67FF654B" w14:textId="77777777" w:rsidR="004D3011" w:rsidRDefault="004D3011" w:rsidP="004D3011"/>
          <w:sdt>
            <w:sdtPr>
              <w:id w:val="-240260293"/>
              <w:placeholder>
                <w:docPart w:val="DB8E46626C1E48709B54B3C5BB24D6BF"/>
              </w:placeholder>
              <w:temporary/>
              <w:showingPlcHdr/>
              <w15:appearance w15:val="hidden"/>
            </w:sdtPr>
            <w:sdtEndPr/>
            <w:sdtContent>
              <w:p w14:paraId="4BDDEADA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1B8789A9" w14:textId="7988CC6F" w:rsidR="00036450" w:rsidRPr="00E4381A" w:rsidRDefault="00B40075" w:rsidP="004D3011">
            <w:pPr>
              <w:rPr>
                <w:rStyle w:val="Hyperlink"/>
              </w:rPr>
            </w:pPr>
            <w:r>
              <w:t>melvinbayogo@gmail.com</w:t>
            </w:r>
          </w:p>
          <w:sdt>
            <w:sdtPr>
              <w:id w:val="-1444214663"/>
              <w:placeholder>
                <w:docPart w:val="7B956094C9C1462D92DF21BC05AC13FC"/>
              </w:placeholder>
              <w:temporary/>
              <w:showingPlcHdr/>
              <w15:appearance w15:val="hidden"/>
            </w:sdtPr>
            <w:sdtEndPr/>
            <w:sdtContent>
              <w:p w14:paraId="39B8D16A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246B21E" w14:textId="0BE240CC" w:rsidR="004D3011" w:rsidRDefault="00B40075" w:rsidP="004D3011">
            <w:r>
              <w:t>Basketball</w:t>
            </w:r>
          </w:p>
          <w:p w14:paraId="6D2BDDDF" w14:textId="2806DEE7" w:rsidR="004D3011" w:rsidRDefault="00B40075" w:rsidP="004D3011">
            <w:r>
              <w:t>Reading</w:t>
            </w:r>
          </w:p>
          <w:p w14:paraId="46EB9DF6" w14:textId="6F8E6761" w:rsidR="004D3011" w:rsidRDefault="00B40075" w:rsidP="004D3011">
            <w:r>
              <w:t>Watching</w:t>
            </w:r>
          </w:p>
          <w:p w14:paraId="5817D124" w14:textId="4F6A18DE" w:rsidR="004D3011" w:rsidRPr="004D3011" w:rsidRDefault="00B40075" w:rsidP="004D3011">
            <w:r>
              <w:t>Programming</w:t>
            </w:r>
          </w:p>
        </w:tc>
        <w:tc>
          <w:tcPr>
            <w:tcW w:w="720" w:type="dxa"/>
          </w:tcPr>
          <w:p w14:paraId="24BF25B3" w14:textId="77777777" w:rsidR="001B2ABD" w:rsidRPr="00B40075" w:rsidRDefault="001B2ABD" w:rsidP="000C45FF">
            <w:pPr>
              <w:tabs>
                <w:tab w:val="left" w:pos="990"/>
              </w:tabs>
              <w:rPr>
                <w:color w:val="000000" w:themeColor="text1"/>
              </w:rPr>
            </w:pPr>
          </w:p>
        </w:tc>
        <w:tc>
          <w:tcPr>
            <w:tcW w:w="6470" w:type="dxa"/>
          </w:tcPr>
          <w:sdt>
            <w:sdtPr>
              <w:rPr>
                <w:color w:val="000000" w:themeColor="text1"/>
              </w:rPr>
              <w:id w:val="1049110328"/>
              <w:placeholder>
                <w:docPart w:val="58D38B667F09427284AB1F3CB958DD29"/>
              </w:placeholder>
              <w:temporary/>
              <w:showingPlcHdr/>
              <w15:appearance w15:val="hidden"/>
            </w:sdtPr>
            <w:sdtEndPr/>
            <w:sdtContent>
              <w:p w14:paraId="541612C7" w14:textId="77777777" w:rsidR="001B2ABD" w:rsidRPr="00B40075" w:rsidRDefault="00E25A26" w:rsidP="00036450">
                <w:pPr>
                  <w:pStyle w:val="Heading2"/>
                  <w:rPr>
                    <w:color w:val="000000" w:themeColor="text1"/>
                  </w:rPr>
                </w:pPr>
                <w:r w:rsidRPr="00B40075">
                  <w:rPr>
                    <w:color w:val="000000" w:themeColor="text1"/>
                  </w:rPr>
                  <w:t>EDUCATION</w:t>
                </w:r>
              </w:p>
            </w:sdtContent>
          </w:sdt>
          <w:p w14:paraId="6DDB3275" w14:textId="0AE465F9" w:rsidR="00036450" w:rsidRPr="00B40075" w:rsidRDefault="00BE1D0D" w:rsidP="00B359E4">
            <w:pPr>
              <w:pStyle w:val="Heading4"/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 xml:space="preserve">Pamantasan ng </w:t>
            </w:r>
            <w:proofErr w:type="spellStart"/>
            <w:r w:rsidRPr="00B40075">
              <w:rPr>
                <w:color w:val="000000" w:themeColor="text1"/>
              </w:rPr>
              <w:t>Lungsod</w:t>
            </w:r>
            <w:proofErr w:type="spellEnd"/>
            <w:r w:rsidRPr="00B40075">
              <w:rPr>
                <w:color w:val="000000" w:themeColor="text1"/>
              </w:rPr>
              <w:t xml:space="preserve"> ng Muntinlupa</w:t>
            </w:r>
          </w:p>
          <w:p w14:paraId="0D2BAE5D" w14:textId="7B519731" w:rsidR="00036450" w:rsidRPr="00B40075" w:rsidRDefault="00BE1D0D" w:rsidP="00B359E4">
            <w:pPr>
              <w:pStyle w:val="Date"/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>June 2013</w:t>
            </w:r>
            <w:r w:rsidR="00036450" w:rsidRPr="00B40075">
              <w:rPr>
                <w:color w:val="000000" w:themeColor="text1"/>
              </w:rPr>
              <w:t xml:space="preserve"> </w:t>
            </w:r>
            <w:r w:rsidRPr="00B40075">
              <w:rPr>
                <w:color w:val="000000" w:themeColor="text1"/>
              </w:rPr>
              <w:t>–</w:t>
            </w:r>
            <w:r w:rsidR="00036450" w:rsidRPr="00B40075">
              <w:rPr>
                <w:color w:val="000000" w:themeColor="text1"/>
              </w:rPr>
              <w:t xml:space="preserve"> </w:t>
            </w:r>
            <w:r w:rsidRPr="00B40075">
              <w:rPr>
                <w:color w:val="000000" w:themeColor="text1"/>
              </w:rPr>
              <w:t>June 2017</w:t>
            </w:r>
          </w:p>
          <w:p w14:paraId="5FCCE300" w14:textId="330B201D" w:rsidR="004D3011" w:rsidRPr="00B40075" w:rsidRDefault="00BE1D0D" w:rsidP="00036450">
            <w:pPr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>Bachelor of Science in Computer Science</w:t>
            </w:r>
          </w:p>
          <w:sdt>
            <w:sdtPr>
              <w:rPr>
                <w:color w:val="000000" w:themeColor="text1"/>
              </w:rPr>
              <w:id w:val="1001553383"/>
              <w:placeholder>
                <w:docPart w:val="6D030A3802934744BC030CDBA48572DC"/>
              </w:placeholder>
              <w:temporary/>
              <w:showingPlcHdr/>
              <w15:appearance w15:val="hidden"/>
            </w:sdtPr>
            <w:sdtEndPr/>
            <w:sdtContent>
              <w:p w14:paraId="700645DE" w14:textId="77777777" w:rsidR="00036450" w:rsidRPr="00B40075" w:rsidRDefault="00036450" w:rsidP="00036450">
                <w:pPr>
                  <w:pStyle w:val="Heading2"/>
                  <w:rPr>
                    <w:color w:val="000000" w:themeColor="text1"/>
                  </w:rPr>
                </w:pPr>
                <w:r w:rsidRPr="00B40075">
                  <w:rPr>
                    <w:color w:val="000000" w:themeColor="text1"/>
                  </w:rPr>
                  <w:t>WORK EXPERIENCE</w:t>
                </w:r>
              </w:p>
            </w:sdtContent>
          </w:sdt>
          <w:p w14:paraId="3BB343DE" w14:textId="782DA989" w:rsidR="00036450" w:rsidRPr="00B40075" w:rsidRDefault="00BE1D0D" w:rsidP="00B359E4">
            <w:pPr>
              <w:pStyle w:val="Heading4"/>
              <w:rPr>
                <w:bCs/>
                <w:color w:val="000000" w:themeColor="text1"/>
              </w:rPr>
            </w:pPr>
            <w:r w:rsidRPr="00B40075">
              <w:rPr>
                <w:color w:val="000000" w:themeColor="text1"/>
              </w:rPr>
              <w:t>Corporate Holding Management, Inc.</w:t>
            </w:r>
            <w:r w:rsidR="00036450" w:rsidRPr="00B40075">
              <w:rPr>
                <w:color w:val="000000" w:themeColor="text1"/>
              </w:rPr>
              <w:t xml:space="preserve">  </w:t>
            </w:r>
            <w:r w:rsidRPr="00B40075">
              <w:rPr>
                <w:color w:val="000000" w:themeColor="text1"/>
              </w:rPr>
              <w:t>IT Staff</w:t>
            </w:r>
          </w:p>
          <w:p w14:paraId="673F7CFA" w14:textId="2CDE35B5" w:rsidR="00036450" w:rsidRDefault="00BE1D0D" w:rsidP="00B359E4">
            <w:pPr>
              <w:pStyle w:val="Date"/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 xml:space="preserve">July 2017 </w:t>
            </w:r>
            <w:r w:rsidR="00036450" w:rsidRPr="00B40075">
              <w:rPr>
                <w:color w:val="000000" w:themeColor="text1"/>
              </w:rPr>
              <w:t>–</w:t>
            </w:r>
            <w:r w:rsidRPr="00B40075">
              <w:rPr>
                <w:color w:val="000000" w:themeColor="text1"/>
              </w:rPr>
              <w:t xml:space="preserve"> October 2019</w:t>
            </w:r>
          </w:p>
          <w:p w14:paraId="63BF216A" w14:textId="3E4EF898" w:rsidR="00E86879" w:rsidRPr="00E86879" w:rsidRDefault="00E86879" w:rsidP="00E86879">
            <w:r>
              <w:t>IT Department</w:t>
            </w:r>
          </w:p>
          <w:p w14:paraId="62C336EC" w14:textId="26C1A014" w:rsidR="004D3011" w:rsidRDefault="00BE1D0D" w:rsidP="00036450">
            <w:pPr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 xml:space="preserve">#43 </w:t>
            </w:r>
            <w:proofErr w:type="spellStart"/>
            <w:r w:rsidRPr="00B40075">
              <w:rPr>
                <w:color w:val="000000" w:themeColor="text1"/>
              </w:rPr>
              <w:t>Buencamino</w:t>
            </w:r>
            <w:proofErr w:type="spellEnd"/>
            <w:r w:rsidRPr="00B40075">
              <w:rPr>
                <w:color w:val="000000" w:themeColor="text1"/>
              </w:rPr>
              <w:t xml:space="preserve"> Street Corporate Holding Center Alabang Zapote Road, Muntinlupa City</w:t>
            </w:r>
            <w:r w:rsidR="00036450" w:rsidRPr="00B40075">
              <w:rPr>
                <w:color w:val="000000" w:themeColor="text1"/>
              </w:rPr>
              <w:t xml:space="preserve"> </w:t>
            </w:r>
          </w:p>
          <w:p w14:paraId="6D26F86E" w14:textId="3E724425" w:rsidR="00F41FED" w:rsidRPr="00F41FED" w:rsidRDefault="00F41FED" w:rsidP="00F41FED">
            <w:pPr>
              <w:pStyle w:val="ListParagraph"/>
              <w:numPr>
                <w:ilvl w:val="0"/>
                <w:numId w:val="7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resign due to family reason</w:t>
            </w:r>
            <w:r w:rsidR="001418D5">
              <w:rPr>
                <w:color w:val="000000" w:themeColor="text1"/>
              </w:rPr>
              <w:t>s</w:t>
            </w:r>
            <w:r>
              <w:rPr>
                <w:color w:val="000000" w:themeColor="text1"/>
              </w:rPr>
              <w:t>.</w:t>
            </w:r>
          </w:p>
          <w:sdt>
            <w:sdtPr>
              <w:rPr>
                <w:color w:val="000000" w:themeColor="text1"/>
              </w:rPr>
              <w:id w:val="1669594239"/>
              <w:placeholder>
                <w:docPart w:val="5108000692364562AA6CAEFCD53D4D20"/>
              </w:placeholder>
              <w:temporary/>
              <w:showingPlcHdr/>
              <w15:appearance w15:val="hidden"/>
            </w:sdtPr>
            <w:sdtEndPr/>
            <w:sdtContent>
              <w:p w14:paraId="761EE083" w14:textId="77777777" w:rsidR="00036450" w:rsidRPr="00B40075" w:rsidRDefault="00180329" w:rsidP="00036450">
                <w:pPr>
                  <w:pStyle w:val="Heading2"/>
                  <w:rPr>
                    <w:color w:val="000000" w:themeColor="text1"/>
                  </w:rPr>
                </w:pPr>
                <w:r w:rsidRPr="00B40075">
                  <w:rPr>
                    <w:rStyle w:val="Heading2Char"/>
                    <w:b/>
                    <w:bCs/>
                    <w:caps/>
                    <w:color w:val="000000" w:themeColor="text1"/>
                  </w:rPr>
                  <w:t>SKILLS</w:t>
                </w:r>
              </w:p>
            </w:sdtContent>
          </w:sdt>
          <w:p w14:paraId="570AB03C" w14:textId="77777777" w:rsidR="00036450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Laravel</w:t>
            </w:r>
          </w:p>
          <w:p w14:paraId="5466A20F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Tailwindcss</w:t>
            </w:r>
            <w:proofErr w:type="spellEnd"/>
          </w:p>
          <w:p w14:paraId="10448BAB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Jqeury</w:t>
            </w:r>
            <w:proofErr w:type="spellEnd"/>
          </w:p>
          <w:p w14:paraId="629B0AB6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AlpineJs</w:t>
            </w:r>
            <w:proofErr w:type="spellEnd"/>
          </w:p>
          <w:p w14:paraId="0E13683F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Bootsrap</w:t>
            </w:r>
            <w:proofErr w:type="spellEnd"/>
          </w:p>
          <w:p w14:paraId="4CD38C97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HTML</w:t>
            </w:r>
          </w:p>
          <w:p w14:paraId="1A4BCC84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CSS</w:t>
            </w:r>
          </w:p>
          <w:p w14:paraId="5F1D3A38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PHP</w:t>
            </w:r>
          </w:p>
          <w:p w14:paraId="38F722DC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JavaScript</w:t>
            </w:r>
          </w:p>
          <w:p w14:paraId="7DDD4414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PHPMyAdmin</w:t>
            </w:r>
            <w:proofErr w:type="spellEnd"/>
            <w:r>
              <w:rPr>
                <w:color w:val="000000" w:themeColor="text1"/>
              </w:rPr>
              <w:t xml:space="preserve"> and MySQL</w:t>
            </w:r>
          </w:p>
          <w:p w14:paraId="17DACB2D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Wordpress</w:t>
            </w:r>
            <w:proofErr w:type="spellEnd"/>
          </w:p>
          <w:p w14:paraId="6B24B06A" w14:textId="77777777" w:rsidR="00B40075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Photoshop</w:t>
            </w:r>
          </w:p>
          <w:p w14:paraId="418C1D7C" w14:textId="77777777" w:rsidR="00B40075" w:rsidRDefault="00B40075" w:rsidP="00B40075">
            <w:pPr>
              <w:pStyle w:val="ListParagraph"/>
              <w:rPr>
                <w:color w:val="000000" w:themeColor="text1"/>
              </w:rPr>
            </w:pPr>
          </w:p>
          <w:p w14:paraId="459B09C4" w14:textId="77777777" w:rsidR="00B40075" w:rsidRPr="00B40075" w:rsidRDefault="00B40075" w:rsidP="00B40075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contextualSpacing w:val="0"/>
              <w:rPr>
                <w:szCs w:val="18"/>
              </w:rPr>
            </w:pPr>
            <w:r w:rsidRPr="00B40075">
              <w:rPr>
                <w:szCs w:val="18"/>
              </w:rPr>
              <w:t>Maintains systems, databases and web pages</w:t>
            </w:r>
          </w:p>
          <w:p w14:paraId="67D28349" w14:textId="77777777" w:rsidR="00B40075" w:rsidRPr="00B40075" w:rsidRDefault="00B40075" w:rsidP="00B40075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contextualSpacing w:val="0"/>
              <w:rPr>
                <w:szCs w:val="18"/>
              </w:rPr>
            </w:pPr>
            <w:r w:rsidRPr="00B40075">
              <w:rPr>
                <w:szCs w:val="18"/>
              </w:rPr>
              <w:t>Monitor and maintain computer systems and networks</w:t>
            </w:r>
          </w:p>
          <w:p w14:paraId="1203749E" w14:textId="77777777" w:rsidR="00B40075" w:rsidRPr="00B40075" w:rsidRDefault="00B40075" w:rsidP="00B40075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contextualSpacing w:val="0"/>
              <w:rPr>
                <w:szCs w:val="18"/>
              </w:rPr>
            </w:pPr>
            <w:r w:rsidRPr="00B40075">
              <w:rPr>
                <w:szCs w:val="18"/>
              </w:rPr>
              <w:t>Administers user accounts</w:t>
            </w:r>
          </w:p>
          <w:p w14:paraId="299D96DC" w14:textId="77777777" w:rsidR="00B40075" w:rsidRPr="00B40075" w:rsidRDefault="00B40075" w:rsidP="00B40075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contextualSpacing w:val="0"/>
              <w:rPr>
                <w:szCs w:val="18"/>
              </w:rPr>
            </w:pPr>
            <w:r w:rsidRPr="00B40075">
              <w:rPr>
                <w:szCs w:val="18"/>
              </w:rPr>
              <w:t>Troubleshoots, diagnoses problems, implements corrective action procedures within prescribed guidelines and/or escalates to other technical resources as appropriate</w:t>
            </w:r>
          </w:p>
          <w:p w14:paraId="1DB13803" w14:textId="77777777" w:rsidR="00B40075" w:rsidRPr="00B40075" w:rsidRDefault="00B40075" w:rsidP="00B40075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contextualSpacing w:val="0"/>
              <w:rPr>
                <w:szCs w:val="18"/>
              </w:rPr>
            </w:pPr>
            <w:r w:rsidRPr="00B40075">
              <w:rPr>
                <w:szCs w:val="18"/>
              </w:rPr>
              <w:t>Responsible for installations, configuration, and monitoring of the computer systems and networks of the organization</w:t>
            </w:r>
          </w:p>
          <w:p w14:paraId="1997E732" w14:textId="7990C2BF" w:rsidR="00B40075" w:rsidRPr="00B40075" w:rsidRDefault="00B40075" w:rsidP="00B40075">
            <w:pPr>
              <w:pStyle w:val="ListParagraph"/>
              <w:rPr>
                <w:color w:val="000000" w:themeColor="text1"/>
              </w:rPr>
            </w:pPr>
          </w:p>
        </w:tc>
      </w:tr>
    </w:tbl>
    <w:p w14:paraId="0950FD14" w14:textId="77777777" w:rsidR="0043117B" w:rsidRDefault="00DD7B54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A11EF" w14:textId="77777777" w:rsidR="00BE1D0D" w:rsidRDefault="00BE1D0D" w:rsidP="000C45FF">
      <w:r>
        <w:separator/>
      </w:r>
    </w:p>
  </w:endnote>
  <w:endnote w:type="continuationSeparator" w:id="0">
    <w:p w14:paraId="2788A831" w14:textId="77777777" w:rsidR="00BE1D0D" w:rsidRDefault="00BE1D0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10102FF" w:usb1="EAC7FFFF" w:usb2="0001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D5364" w14:textId="77777777" w:rsidR="00BE1D0D" w:rsidRDefault="00BE1D0D" w:rsidP="000C45FF">
      <w:r>
        <w:separator/>
      </w:r>
    </w:p>
  </w:footnote>
  <w:footnote w:type="continuationSeparator" w:id="0">
    <w:p w14:paraId="3E41DE96" w14:textId="77777777" w:rsidR="00BE1D0D" w:rsidRDefault="00BE1D0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B9CD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29C8635" wp14:editId="146B02E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94A23"/>
    <w:multiLevelType w:val="hybridMultilevel"/>
    <w:tmpl w:val="B9C2B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06CE0"/>
    <w:multiLevelType w:val="hybridMultilevel"/>
    <w:tmpl w:val="325EA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1B1C04"/>
    <w:multiLevelType w:val="hybridMultilevel"/>
    <w:tmpl w:val="A2E0EE6A"/>
    <w:lvl w:ilvl="0" w:tplc="FB4C3C52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475008"/>
    <w:multiLevelType w:val="hybridMultilevel"/>
    <w:tmpl w:val="0DBEAE3E"/>
    <w:lvl w:ilvl="0" w:tplc="4AFAEC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953EA"/>
    <w:multiLevelType w:val="hybridMultilevel"/>
    <w:tmpl w:val="13CE1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1A651A"/>
    <w:multiLevelType w:val="hybridMultilevel"/>
    <w:tmpl w:val="79DAFB14"/>
    <w:lvl w:ilvl="0" w:tplc="5C7A52D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8A4254"/>
    <w:multiLevelType w:val="hybridMultilevel"/>
    <w:tmpl w:val="C11CF108"/>
    <w:lvl w:ilvl="0" w:tplc="4AFAEC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D0D"/>
    <w:rsid w:val="00036450"/>
    <w:rsid w:val="00094499"/>
    <w:rsid w:val="000C45FF"/>
    <w:rsid w:val="000E3FD1"/>
    <w:rsid w:val="00112054"/>
    <w:rsid w:val="001418D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B666C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A2118D"/>
    <w:rsid w:val="00AD76E2"/>
    <w:rsid w:val="00B20152"/>
    <w:rsid w:val="00B359E4"/>
    <w:rsid w:val="00B40075"/>
    <w:rsid w:val="00B57D98"/>
    <w:rsid w:val="00B70850"/>
    <w:rsid w:val="00BE1D0D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DD7B54"/>
    <w:rsid w:val="00E25A26"/>
    <w:rsid w:val="00E4381A"/>
    <w:rsid w:val="00E55D74"/>
    <w:rsid w:val="00E86879"/>
    <w:rsid w:val="00F41FED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62016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1"/>
    <w:qFormat/>
    <w:rsid w:val="00BE1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lvs\AppData\Local\Microsoft\Office\16.0\DTS\en-US%7bA78ADD51-37FD-42D0-849E-FE41F66D8CA2%7d\%7b68ABFF35-7D3C-485D-92A7-878F0A003587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56DD906777463390DF271ACBF980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33DAE-445B-47F9-AEA9-D537F4A7A443}"/>
      </w:docPartPr>
      <w:docPartBody>
        <w:p w:rsidR="001F1DD6" w:rsidRDefault="001F1DD6">
          <w:pPr>
            <w:pStyle w:val="0B56DD906777463390DF271ACBF98050"/>
          </w:pPr>
          <w:r w:rsidRPr="00D5459D">
            <w:t>Profile</w:t>
          </w:r>
        </w:p>
      </w:docPartBody>
    </w:docPart>
    <w:docPart>
      <w:docPartPr>
        <w:name w:val="729119EEA4A341FCBE0688AA981AC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92CCF7-729F-481D-9FE8-3CFD276E7C6C}"/>
      </w:docPartPr>
      <w:docPartBody>
        <w:p w:rsidR="001F1DD6" w:rsidRDefault="001F1DD6">
          <w:pPr>
            <w:pStyle w:val="729119EEA4A341FCBE0688AA981ACB65"/>
          </w:pPr>
          <w:r w:rsidRPr="00CB0055">
            <w:t>Contact</w:t>
          </w:r>
        </w:p>
      </w:docPartBody>
    </w:docPart>
    <w:docPart>
      <w:docPartPr>
        <w:name w:val="8EEBB1DA9D0F4796BCFA944107ADA9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B2483-64B4-4D09-8100-DC48DEDDEAC4}"/>
      </w:docPartPr>
      <w:docPartBody>
        <w:p w:rsidR="001F1DD6" w:rsidRDefault="001F1DD6">
          <w:pPr>
            <w:pStyle w:val="8EEBB1DA9D0F4796BCFA944107ADA9DE"/>
          </w:pPr>
          <w:r w:rsidRPr="004D3011">
            <w:t>PHONE:</w:t>
          </w:r>
        </w:p>
      </w:docPartBody>
    </w:docPart>
    <w:docPart>
      <w:docPartPr>
        <w:name w:val="DB8E46626C1E48709B54B3C5BB24D6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1B948E-3BAB-4488-BBC0-D7983745BB6A}"/>
      </w:docPartPr>
      <w:docPartBody>
        <w:p w:rsidR="001F1DD6" w:rsidRDefault="001F1DD6">
          <w:pPr>
            <w:pStyle w:val="DB8E46626C1E48709B54B3C5BB24D6BF"/>
          </w:pPr>
          <w:r w:rsidRPr="004D3011">
            <w:t>EMAIL:</w:t>
          </w:r>
        </w:p>
      </w:docPartBody>
    </w:docPart>
    <w:docPart>
      <w:docPartPr>
        <w:name w:val="7B956094C9C1462D92DF21BC05AC13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30F1B1-B9F6-41A1-B072-F5F5DB985622}"/>
      </w:docPartPr>
      <w:docPartBody>
        <w:p w:rsidR="001F1DD6" w:rsidRDefault="001F1DD6">
          <w:pPr>
            <w:pStyle w:val="7B956094C9C1462D92DF21BC05AC13FC"/>
          </w:pPr>
          <w:r w:rsidRPr="00CB0055">
            <w:t>Hobbies</w:t>
          </w:r>
        </w:p>
      </w:docPartBody>
    </w:docPart>
    <w:docPart>
      <w:docPartPr>
        <w:name w:val="58D38B667F09427284AB1F3CB958DD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F35F6-EED0-4AFF-AFCD-7C1C352517C5}"/>
      </w:docPartPr>
      <w:docPartBody>
        <w:p w:rsidR="001F1DD6" w:rsidRDefault="001F1DD6">
          <w:pPr>
            <w:pStyle w:val="58D38B667F09427284AB1F3CB958DD29"/>
          </w:pPr>
          <w:r w:rsidRPr="00036450">
            <w:t>EDUCATION</w:t>
          </w:r>
        </w:p>
      </w:docPartBody>
    </w:docPart>
    <w:docPart>
      <w:docPartPr>
        <w:name w:val="6D030A3802934744BC030CDBA48572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9F9A81-C8A0-46B2-9D62-42FEAEE5138D}"/>
      </w:docPartPr>
      <w:docPartBody>
        <w:p w:rsidR="001F1DD6" w:rsidRDefault="001F1DD6">
          <w:pPr>
            <w:pStyle w:val="6D030A3802934744BC030CDBA48572DC"/>
          </w:pPr>
          <w:r w:rsidRPr="00036450">
            <w:t>WORK EXPERIENCE</w:t>
          </w:r>
        </w:p>
      </w:docPartBody>
    </w:docPart>
    <w:docPart>
      <w:docPartPr>
        <w:name w:val="5108000692364562AA6CAEFCD53D4D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90F1D5-A95A-4127-929B-3B8B50F6DFC9}"/>
      </w:docPartPr>
      <w:docPartBody>
        <w:p w:rsidR="001F1DD6" w:rsidRDefault="001F1DD6">
          <w:pPr>
            <w:pStyle w:val="5108000692364562AA6CAEFCD53D4D20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D6"/>
    <w:rsid w:val="001F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56DD906777463390DF271ACBF98050">
    <w:name w:val="0B56DD906777463390DF271ACBF98050"/>
  </w:style>
  <w:style w:type="paragraph" w:customStyle="1" w:styleId="729119EEA4A341FCBE0688AA981ACB65">
    <w:name w:val="729119EEA4A341FCBE0688AA981ACB65"/>
  </w:style>
  <w:style w:type="paragraph" w:customStyle="1" w:styleId="8EEBB1DA9D0F4796BCFA944107ADA9DE">
    <w:name w:val="8EEBB1DA9D0F4796BCFA944107ADA9DE"/>
  </w:style>
  <w:style w:type="paragraph" w:customStyle="1" w:styleId="DB8E46626C1E48709B54B3C5BB24D6BF">
    <w:name w:val="DB8E46626C1E48709B54B3C5BB24D6BF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7B956094C9C1462D92DF21BC05AC13FC">
    <w:name w:val="7B956094C9C1462D92DF21BC05AC13FC"/>
  </w:style>
  <w:style w:type="paragraph" w:customStyle="1" w:styleId="58D38B667F09427284AB1F3CB958DD29">
    <w:name w:val="58D38B667F09427284AB1F3CB958DD29"/>
  </w:style>
  <w:style w:type="paragraph" w:customStyle="1" w:styleId="6D030A3802934744BC030CDBA48572DC">
    <w:name w:val="6D030A3802934744BC030CDBA48572DC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5108000692364562AA6CAEFCD53D4D20">
    <w:name w:val="5108000692364562AA6CAEFCD53D4D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{68ABFF35-7D3C-485D-92A7-878F0A003587}tf00546271_win32</Template>
  <TotalTime>0</TotalTime>
  <Pages>1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2021-04-28T07:29:00Z</dcterms:created>
  <dcterms:modified xsi:type="dcterms:W3CDTF">2021-04-28T07:35:00Z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