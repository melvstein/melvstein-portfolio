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426A95DE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1568C4AF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309A4BD" wp14:editId="45D8F7EF">
                      <wp:extent cx="2122805" cy="2122805"/>
                      <wp:effectExtent l="19050" t="19050" r="2984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-12116" r="-11365" b="-24086"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54F4A8F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" strokecolor="#94b6d2 [3204]" strokeweight="5pt">
                      <v:fill r:id="rId12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6F4E31AE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25D4E4B0" w14:textId="0956CD39" w:rsidR="001B2ABD" w:rsidRDefault="00BE1D0D" w:rsidP="001B2ABD">
            <w:pPr>
              <w:pStyle w:val="Title"/>
            </w:pPr>
            <w:r>
              <w:t>MELVIN JUSTINE BAYOGO</w:t>
            </w:r>
          </w:p>
          <w:p w14:paraId="7355ECCE" w14:textId="0BBF5F52" w:rsidR="001B2ABD" w:rsidRDefault="001205DA" w:rsidP="002F16E5">
            <w:pPr>
              <w:pStyle w:val="Subtitle"/>
            </w:pPr>
            <w:r w:rsidRPr="00AF6A0A">
              <w:rPr>
                <w:spacing w:val="2"/>
                <w:w w:val="49"/>
              </w:rPr>
              <w:t>FULL STACK W</w:t>
            </w:r>
            <w:r w:rsidR="00BE1D0D" w:rsidRPr="00AF6A0A">
              <w:rPr>
                <w:spacing w:val="2"/>
                <w:w w:val="49"/>
              </w:rPr>
              <w:t>EB DEVELOPE</w:t>
            </w:r>
            <w:r w:rsidR="00BE1D0D" w:rsidRPr="00AF6A0A">
              <w:rPr>
                <w:spacing w:val="3"/>
                <w:w w:val="49"/>
              </w:rPr>
              <w:t>R</w:t>
            </w:r>
          </w:p>
        </w:tc>
      </w:tr>
      <w:tr w:rsidR="001B2ABD" w14:paraId="738D2853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0B56DD906777463390DF271ACBF98050"/>
              </w:placeholder>
              <w:temporary/>
              <w:showingPlcHdr/>
              <w15:appearance w15:val="hidden"/>
            </w:sdtPr>
            <w:sdtEndPr/>
            <w:sdtContent>
              <w:p w14:paraId="0E044962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513C7BCE" w14:textId="5398ED8E" w:rsidR="00036450" w:rsidRDefault="00B40075" w:rsidP="00B40075">
            <w:r>
              <w:t xml:space="preserve">Experienced Web developer seeking opportunity to bring knowledge of programming, design and media to a position </w:t>
            </w:r>
            <w:r w:rsidR="00E86879">
              <w:t>with your Company.</w:t>
            </w:r>
          </w:p>
          <w:p w14:paraId="18667B75" w14:textId="77777777" w:rsidR="00036450" w:rsidRDefault="00036450" w:rsidP="00036450"/>
          <w:sdt>
            <w:sdtPr>
              <w:id w:val="-1954003311"/>
              <w:placeholder>
                <w:docPart w:val="729119EEA4A341FCBE0688AA981ACB65"/>
              </w:placeholder>
              <w:temporary/>
              <w:showingPlcHdr/>
              <w15:appearance w15:val="hidden"/>
            </w:sdtPr>
            <w:sdtEndPr/>
            <w:sdtContent>
              <w:p w14:paraId="2E9B0761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8EEBB1DA9D0F4796BCFA944107ADA9DE"/>
              </w:placeholder>
              <w:temporary/>
              <w:showingPlcHdr/>
              <w15:appearance w15:val="hidden"/>
            </w:sdtPr>
            <w:sdtEndPr/>
            <w:sdtContent>
              <w:p w14:paraId="0C76DFD8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47761F82" w14:textId="419587BC" w:rsidR="004D3011" w:rsidRPr="00990449" w:rsidRDefault="00DD7B54" w:rsidP="004D3011">
            <w:r>
              <w:t xml:space="preserve">Globe: </w:t>
            </w:r>
            <w:r w:rsidR="00B40075">
              <w:t>09560627650</w:t>
            </w:r>
          </w:p>
          <w:p w14:paraId="19A3A75B" w14:textId="77777777" w:rsidR="004D3011" w:rsidRPr="004D3011" w:rsidRDefault="004D3011" w:rsidP="004D3011"/>
          <w:p w14:paraId="3657FB77" w14:textId="7A3DE811" w:rsidR="004D3011" w:rsidRDefault="00B40075" w:rsidP="004D3011">
            <w:r>
              <w:t>ADDRESS:</w:t>
            </w:r>
          </w:p>
          <w:p w14:paraId="6856E0EA" w14:textId="416FBD76" w:rsidR="004D3011" w:rsidRDefault="00B40075" w:rsidP="004D3011">
            <w:r>
              <w:t>Type B NBP Reservation, Poblacion, Muntinlupa City</w:t>
            </w:r>
          </w:p>
          <w:p w14:paraId="67FF654B" w14:textId="77777777" w:rsidR="004D3011" w:rsidRDefault="004D3011" w:rsidP="004D3011"/>
          <w:sdt>
            <w:sdtPr>
              <w:id w:val="-240260293"/>
              <w:placeholder>
                <w:docPart w:val="DB8E46626C1E48709B54B3C5BB24D6BF"/>
              </w:placeholder>
              <w:temporary/>
              <w:showingPlcHdr/>
              <w15:appearance w15:val="hidden"/>
            </w:sdtPr>
            <w:sdtEndPr/>
            <w:sdtContent>
              <w:p w14:paraId="4BDDEADA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1B8789A9" w14:textId="7988CC6F" w:rsidR="00036450" w:rsidRPr="00E4381A" w:rsidRDefault="00B40075" w:rsidP="004D3011">
            <w:pPr>
              <w:rPr>
                <w:rStyle w:val="Hyperlink"/>
              </w:rPr>
            </w:pPr>
            <w:r>
              <w:t>melvinbayogo@gmail.com</w:t>
            </w:r>
          </w:p>
          <w:sdt>
            <w:sdtPr>
              <w:id w:val="-1444214663"/>
              <w:placeholder>
                <w:docPart w:val="7B956094C9C1462D92DF21BC05AC13FC"/>
              </w:placeholder>
              <w:temporary/>
              <w:showingPlcHdr/>
              <w15:appearance w15:val="hidden"/>
            </w:sdtPr>
            <w:sdtEndPr/>
            <w:sdtContent>
              <w:p w14:paraId="39B8D16A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0246B21E" w14:textId="0BE240CC" w:rsidR="004D3011" w:rsidRDefault="00B40075" w:rsidP="004D3011">
            <w:r>
              <w:t>Basketball</w:t>
            </w:r>
          </w:p>
          <w:p w14:paraId="6D2BDDDF" w14:textId="2806DEE7" w:rsidR="004D3011" w:rsidRDefault="00B40075" w:rsidP="004D3011">
            <w:r>
              <w:t>Reading</w:t>
            </w:r>
          </w:p>
          <w:p w14:paraId="46EB9DF6" w14:textId="6F8E6761" w:rsidR="004D3011" w:rsidRDefault="00B40075" w:rsidP="004D3011">
            <w:r>
              <w:t>Watching</w:t>
            </w:r>
          </w:p>
          <w:p w14:paraId="5817D124" w14:textId="4F6A18DE" w:rsidR="004D3011" w:rsidRPr="004D3011" w:rsidRDefault="00B40075" w:rsidP="004D3011">
            <w:r>
              <w:t>Programming</w:t>
            </w:r>
          </w:p>
        </w:tc>
        <w:tc>
          <w:tcPr>
            <w:tcW w:w="720" w:type="dxa"/>
          </w:tcPr>
          <w:p w14:paraId="24BF25B3" w14:textId="77777777" w:rsidR="001B2ABD" w:rsidRPr="00B40075" w:rsidRDefault="001B2ABD" w:rsidP="000C45FF">
            <w:pPr>
              <w:tabs>
                <w:tab w:val="left" w:pos="990"/>
              </w:tabs>
              <w:rPr>
                <w:color w:val="000000" w:themeColor="text1"/>
              </w:rPr>
            </w:pPr>
          </w:p>
        </w:tc>
        <w:tc>
          <w:tcPr>
            <w:tcW w:w="6470" w:type="dxa"/>
          </w:tcPr>
          <w:sdt>
            <w:sdtPr>
              <w:rPr>
                <w:color w:val="000000" w:themeColor="text1"/>
              </w:rPr>
              <w:id w:val="1049110328"/>
              <w:placeholder>
                <w:docPart w:val="58D38B667F09427284AB1F3CB958DD29"/>
              </w:placeholder>
              <w:temporary/>
              <w:showingPlcHdr/>
              <w15:appearance w15:val="hidden"/>
            </w:sdtPr>
            <w:sdtEndPr/>
            <w:sdtContent>
              <w:p w14:paraId="541612C7" w14:textId="77777777" w:rsidR="001B2ABD" w:rsidRPr="00B40075" w:rsidRDefault="00E25A26" w:rsidP="00036450">
                <w:pPr>
                  <w:pStyle w:val="Heading2"/>
                  <w:rPr>
                    <w:color w:val="000000" w:themeColor="text1"/>
                  </w:rPr>
                </w:pPr>
                <w:r w:rsidRPr="00B40075">
                  <w:rPr>
                    <w:color w:val="000000" w:themeColor="text1"/>
                  </w:rPr>
                  <w:t>EDUCATION</w:t>
                </w:r>
              </w:p>
            </w:sdtContent>
          </w:sdt>
          <w:p w14:paraId="6DDB3275" w14:textId="0AE465F9" w:rsidR="00036450" w:rsidRPr="00B40075" w:rsidRDefault="00BE1D0D" w:rsidP="00B359E4">
            <w:pPr>
              <w:pStyle w:val="Heading4"/>
              <w:rPr>
                <w:color w:val="000000" w:themeColor="text1"/>
              </w:rPr>
            </w:pPr>
            <w:r w:rsidRPr="00B40075">
              <w:rPr>
                <w:color w:val="000000" w:themeColor="text1"/>
              </w:rPr>
              <w:t>Pamantasan ng Lungsod ng Muntinlupa</w:t>
            </w:r>
          </w:p>
          <w:p w14:paraId="0D2BAE5D" w14:textId="7B519731" w:rsidR="00036450" w:rsidRPr="00B40075" w:rsidRDefault="00BE1D0D" w:rsidP="00B359E4">
            <w:pPr>
              <w:pStyle w:val="Date"/>
              <w:rPr>
                <w:color w:val="000000" w:themeColor="text1"/>
              </w:rPr>
            </w:pPr>
            <w:r w:rsidRPr="00B40075">
              <w:rPr>
                <w:color w:val="000000" w:themeColor="text1"/>
              </w:rPr>
              <w:t>June 2013</w:t>
            </w:r>
            <w:r w:rsidR="00036450" w:rsidRPr="00B40075">
              <w:rPr>
                <w:color w:val="000000" w:themeColor="text1"/>
              </w:rPr>
              <w:t xml:space="preserve"> </w:t>
            </w:r>
            <w:r w:rsidRPr="00B40075">
              <w:rPr>
                <w:color w:val="000000" w:themeColor="text1"/>
              </w:rPr>
              <w:t>–</w:t>
            </w:r>
            <w:r w:rsidR="00036450" w:rsidRPr="00B40075">
              <w:rPr>
                <w:color w:val="000000" w:themeColor="text1"/>
              </w:rPr>
              <w:t xml:space="preserve"> </w:t>
            </w:r>
            <w:r w:rsidRPr="00B40075">
              <w:rPr>
                <w:color w:val="000000" w:themeColor="text1"/>
              </w:rPr>
              <w:t>June 2017</w:t>
            </w:r>
          </w:p>
          <w:p w14:paraId="5FCCE300" w14:textId="330B201D" w:rsidR="004D3011" w:rsidRPr="00B40075" w:rsidRDefault="00BE1D0D" w:rsidP="00036450">
            <w:pPr>
              <w:rPr>
                <w:color w:val="000000" w:themeColor="text1"/>
              </w:rPr>
            </w:pPr>
            <w:r w:rsidRPr="00B40075">
              <w:rPr>
                <w:color w:val="000000" w:themeColor="text1"/>
              </w:rPr>
              <w:t>Bachelor of Science in Computer Science</w:t>
            </w:r>
          </w:p>
          <w:sdt>
            <w:sdtPr>
              <w:rPr>
                <w:color w:val="000000" w:themeColor="text1"/>
              </w:rPr>
              <w:id w:val="1001553383"/>
              <w:placeholder>
                <w:docPart w:val="6D030A3802934744BC030CDBA48572DC"/>
              </w:placeholder>
              <w:temporary/>
              <w:showingPlcHdr/>
              <w15:appearance w15:val="hidden"/>
            </w:sdtPr>
            <w:sdtEndPr/>
            <w:sdtContent>
              <w:p w14:paraId="700645DE" w14:textId="77777777" w:rsidR="00036450" w:rsidRPr="00B40075" w:rsidRDefault="00036450" w:rsidP="00036450">
                <w:pPr>
                  <w:pStyle w:val="Heading2"/>
                  <w:rPr>
                    <w:color w:val="000000" w:themeColor="text1"/>
                  </w:rPr>
                </w:pPr>
                <w:r w:rsidRPr="00B40075">
                  <w:rPr>
                    <w:color w:val="000000" w:themeColor="text1"/>
                  </w:rPr>
                  <w:t>WORK EXPERIENCE</w:t>
                </w:r>
              </w:p>
            </w:sdtContent>
          </w:sdt>
          <w:p w14:paraId="3BB343DE" w14:textId="782DA989" w:rsidR="00036450" w:rsidRPr="00B40075" w:rsidRDefault="00BE1D0D" w:rsidP="00B359E4">
            <w:pPr>
              <w:pStyle w:val="Heading4"/>
              <w:rPr>
                <w:bCs/>
                <w:color w:val="000000" w:themeColor="text1"/>
              </w:rPr>
            </w:pPr>
            <w:r w:rsidRPr="00B40075">
              <w:rPr>
                <w:color w:val="000000" w:themeColor="text1"/>
              </w:rPr>
              <w:t>Corporate Holding Management, Inc.</w:t>
            </w:r>
            <w:r w:rsidR="00036450" w:rsidRPr="00B40075">
              <w:rPr>
                <w:color w:val="000000" w:themeColor="text1"/>
              </w:rPr>
              <w:t xml:space="preserve">  </w:t>
            </w:r>
            <w:r w:rsidRPr="00B40075">
              <w:rPr>
                <w:color w:val="000000" w:themeColor="text1"/>
              </w:rPr>
              <w:t>IT Staff</w:t>
            </w:r>
          </w:p>
          <w:p w14:paraId="673F7CFA" w14:textId="2CDE35B5" w:rsidR="00036450" w:rsidRDefault="00BE1D0D" w:rsidP="00B359E4">
            <w:pPr>
              <w:pStyle w:val="Date"/>
              <w:rPr>
                <w:color w:val="000000" w:themeColor="text1"/>
              </w:rPr>
            </w:pPr>
            <w:r w:rsidRPr="00B40075">
              <w:rPr>
                <w:color w:val="000000" w:themeColor="text1"/>
              </w:rPr>
              <w:t xml:space="preserve">July 2017 </w:t>
            </w:r>
            <w:r w:rsidR="00036450" w:rsidRPr="00B40075">
              <w:rPr>
                <w:color w:val="000000" w:themeColor="text1"/>
              </w:rPr>
              <w:t>–</w:t>
            </w:r>
            <w:r w:rsidRPr="00B40075">
              <w:rPr>
                <w:color w:val="000000" w:themeColor="text1"/>
              </w:rPr>
              <w:t xml:space="preserve"> October 2019</w:t>
            </w:r>
          </w:p>
          <w:p w14:paraId="63BF216A" w14:textId="3E4EF898" w:rsidR="00E86879" w:rsidRPr="00E86879" w:rsidRDefault="00E86879" w:rsidP="00E86879">
            <w:r>
              <w:t>IT Department</w:t>
            </w:r>
          </w:p>
          <w:p w14:paraId="6D26F86E" w14:textId="49B7081E" w:rsidR="00F41FED" w:rsidRDefault="00BE1D0D" w:rsidP="001205DA">
            <w:pPr>
              <w:rPr>
                <w:color w:val="000000" w:themeColor="text1"/>
              </w:rPr>
            </w:pPr>
            <w:r w:rsidRPr="00B40075">
              <w:rPr>
                <w:color w:val="000000" w:themeColor="text1"/>
              </w:rPr>
              <w:t>#43 Buencamino Street Corporate Holding Center Alabang Zapote Road, Muntinlupa City</w:t>
            </w:r>
          </w:p>
          <w:p w14:paraId="0DBF4529" w14:textId="77777777" w:rsidR="001205DA" w:rsidRDefault="001205DA" w:rsidP="001205DA">
            <w:pPr>
              <w:rPr>
                <w:color w:val="000000" w:themeColor="text1"/>
              </w:rPr>
            </w:pPr>
          </w:p>
          <w:p w14:paraId="6710749B" w14:textId="3FC573EC" w:rsidR="001205DA" w:rsidRPr="00B40075" w:rsidRDefault="001205DA" w:rsidP="001205DA">
            <w:pPr>
              <w:pStyle w:val="Heading4"/>
              <w:rPr>
                <w:bCs/>
                <w:color w:val="000000" w:themeColor="text1"/>
              </w:rPr>
            </w:pPr>
            <w:r>
              <w:rPr>
                <w:color w:val="000000" w:themeColor="text1"/>
              </w:rPr>
              <w:t>Vtime</w:t>
            </w:r>
            <w:r w:rsidR="00613D55">
              <w:rPr>
                <w:color w:val="000000" w:themeColor="text1"/>
              </w:rPr>
              <w:t xml:space="preserve"> T</w:t>
            </w:r>
            <w:r>
              <w:rPr>
                <w:color w:val="000000" w:themeColor="text1"/>
              </w:rPr>
              <w:t>ech</w:t>
            </w:r>
            <w:r w:rsidR="00613D55">
              <w:rPr>
                <w:color w:val="000000" w:themeColor="text1"/>
              </w:rPr>
              <w:t xml:space="preserve"> Consulting</w:t>
            </w:r>
            <w:r>
              <w:rPr>
                <w:color w:val="000000" w:themeColor="text1"/>
              </w:rPr>
              <w:t xml:space="preserve"> Inc</w:t>
            </w:r>
            <w:r w:rsidRPr="00B40075">
              <w:rPr>
                <w:color w:val="000000" w:themeColor="text1"/>
              </w:rPr>
              <w:t xml:space="preserve">.  </w:t>
            </w:r>
            <w:r>
              <w:rPr>
                <w:color w:val="000000" w:themeColor="text1"/>
              </w:rPr>
              <w:t>Software Developer</w:t>
            </w:r>
          </w:p>
          <w:p w14:paraId="7D565C8F" w14:textId="33F4C2DE" w:rsidR="001205DA" w:rsidRDefault="001205DA" w:rsidP="001205DA">
            <w:pPr>
              <w:pStyle w:val="Date"/>
              <w:rPr>
                <w:color w:val="000000" w:themeColor="text1"/>
              </w:rPr>
            </w:pPr>
            <w:r w:rsidRPr="00B40075">
              <w:rPr>
                <w:color w:val="000000" w:themeColor="text1"/>
              </w:rPr>
              <w:t>Ju</w:t>
            </w:r>
            <w:r>
              <w:rPr>
                <w:color w:val="000000" w:themeColor="text1"/>
              </w:rPr>
              <w:t>ne</w:t>
            </w:r>
            <w:r w:rsidRPr="00B40075">
              <w:rPr>
                <w:color w:val="000000" w:themeColor="text1"/>
              </w:rPr>
              <w:t xml:space="preserve"> 20</w:t>
            </w:r>
            <w:r>
              <w:rPr>
                <w:color w:val="000000" w:themeColor="text1"/>
              </w:rPr>
              <w:t>21</w:t>
            </w:r>
            <w:r w:rsidRPr="00B40075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Current</w:t>
            </w:r>
            <w:r w:rsidR="0081433B">
              <w:rPr>
                <w:color w:val="000000" w:themeColor="text1"/>
              </w:rPr>
              <w:t xml:space="preserve"> 2024</w:t>
            </w:r>
          </w:p>
          <w:p w14:paraId="6201B792" w14:textId="61A5A596" w:rsidR="001205DA" w:rsidRDefault="001205DA" w:rsidP="001205DA">
            <w:pPr>
              <w:rPr>
                <w:color w:val="000000" w:themeColor="text1"/>
              </w:rPr>
            </w:pPr>
            <w:r>
              <w:t>PHP DEV Department</w:t>
            </w:r>
          </w:p>
          <w:p w14:paraId="18076541" w14:textId="46777D5A" w:rsidR="001205DA" w:rsidRPr="00F41FED" w:rsidRDefault="001205DA" w:rsidP="001205DA">
            <w:pPr>
              <w:rPr>
                <w:color w:val="000000" w:themeColor="text1"/>
              </w:rPr>
            </w:pPr>
            <w:r w:rsidRPr="001205DA">
              <w:rPr>
                <w:color w:val="000000" w:themeColor="text1"/>
              </w:rPr>
              <w:t>18Th Trafalgar Plaza Building</w:t>
            </w:r>
            <w:r>
              <w:rPr>
                <w:color w:val="000000" w:themeColor="text1"/>
              </w:rPr>
              <w:t xml:space="preserve"> </w:t>
            </w:r>
            <w:r w:rsidRPr="001205DA">
              <w:rPr>
                <w:color w:val="000000" w:themeColor="text1"/>
              </w:rPr>
              <w:t>105 H.V DELA COSTA ST.</w:t>
            </w:r>
          </w:p>
          <w:sdt>
            <w:sdtPr>
              <w:rPr>
                <w:color w:val="000000" w:themeColor="text1"/>
              </w:rPr>
              <w:id w:val="1669594239"/>
              <w:placeholder>
                <w:docPart w:val="5108000692364562AA6CAEFCD53D4D20"/>
              </w:placeholder>
              <w:temporary/>
              <w:showingPlcHdr/>
              <w15:appearance w15:val="hidden"/>
            </w:sdtPr>
            <w:sdtEndPr/>
            <w:sdtContent>
              <w:p w14:paraId="761EE083" w14:textId="77777777" w:rsidR="00036450" w:rsidRPr="00B40075" w:rsidRDefault="00180329" w:rsidP="00036450">
                <w:pPr>
                  <w:pStyle w:val="Heading2"/>
                  <w:rPr>
                    <w:color w:val="000000" w:themeColor="text1"/>
                  </w:rPr>
                </w:pPr>
                <w:r w:rsidRPr="00B40075">
                  <w:rPr>
                    <w:rStyle w:val="Heading2Char"/>
                    <w:b/>
                    <w:bCs/>
                    <w:caps/>
                    <w:color w:val="000000" w:themeColor="text1"/>
                  </w:rPr>
                  <w:t>SKILLS</w:t>
                </w:r>
              </w:p>
            </w:sdtContent>
          </w:sdt>
          <w:p w14:paraId="3877D34C" w14:textId="5770542B" w:rsidR="00D02DE0" w:rsidRDefault="00D02DE0" w:rsidP="00B40075">
            <w:pPr>
              <w:pStyle w:val="ListParagraph"/>
              <w:numPr>
                <w:ilvl w:val="0"/>
                <w:numId w:val="3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Codeigniter</w:t>
            </w:r>
          </w:p>
          <w:p w14:paraId="570AB03C" w14:textId="0147BF05" w:rsidR="00036450" w:rsidRDefault="00B40075" w:rsidP="00B40075">
            <w:pPr>
              <w:pStyle w:val="ListParagraph"/>
              <w:numPr>
                <w:ilvl w:val="0"/>
                <w:numId w:val="3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Laravel</w:t>
            </w:r>
          </w:p>
          <w:p w14:paraId="6E51A046" w14:textId="128007DF" w:rsidR="00D02DE0" w:rsidRDefault="00D02DE0" w:rsidP="00B40075">
            <w:pPr>
              <w:pStyle w:val="ListParagraph"/>
              <w:numPr>
                <w:ilvl w:val="0"/>
                <w:numId w:val="3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NextJs</w:t>
            </w:r>
          </w:p>
          <w:p w14:paraId="10448BAB" w14:textId="5EE1CB2C" w:rsidR="00B40075" w:rsidRPr="00D02DE0" w:rsidRDefault="00B40075" w:rsidP="00D02DE0">
            <w:pPr>
              <w:pStyle w:val="ListParagraph"/>
              <w:numPr>
                <w:ilvl w:val="0"/>
                <w:numId w:val="3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Tailwindcss</w:t>
            </w:r>
          </w:p>
          <w:p w14:paraId="38F722DC" w14:textId="47C26D0A" w:rsidR="00B40075" w:rsidRDefault="00B40075" w:rsidP="00D02DE0">
            <w:pPr>
              <w:pStyle w:val="ListParagraph"/>
              <w:numPr>
                <w:ilvl w:val="0"/>
                <w:numId w:val="3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AlpineJs</w:t>
            </w:r>
          </w:p>
          <w:p w14:paraId="17DACB2D" w14:textId="37D8293B" w:rsidR="00B40075" w:rsidRDefault="00B40075" w:rsidP="00D02DE0">
            <w:pPr>
              <w:pStyle w:val="ListParagraph"/>
              <w:numPr>
                <w:ilvl w:val="0"/>
                <w:numId w:val="3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MySQL</w:t>
            </w:r>
          </w:p>
          <w:p w14:paraId="7AB2881C" w14:textId="2C101D7B" w:rsidR="00D02DE0" w:rsidRDefault="00D02DE0" w:rsidP="00D02DE0">
            <w:pPr>
              <w:pStyle w:val="ListParagraph"/>
              <w:numPr>
                <w:ilvl w:val="0"/>
                <w:numId w:val="3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MongoDB</w:t>
            </w:r>
          </w:p>
          <w:p w14:paraId="1997E732" w14:textId="0C6CB800" w:rsidR="00B40075" w:rsidRPr="00D02DE0" w:rsidRDefault="00B40075" w:rsidP="00D02DE0">
            <w:pPr>
              <w:pStyle w:val="ListParagraph"/>
              <w:numPr>
                <w:ilvl w:val="0"/>
                <w:numId w:val="3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Photoshop</w:t>
            </w:r>
          </w:p>
        </w:tc>
      </w:tr>
    </w:tbl>
    <w:p w14:paraId="0950FD14" w14:textId="77777777" w:rsidR="0043117B" w:rsidRDefault="00AF6A0A" w:rsidP="000C45FF">
      <w:pPr>
        <w:tabs>
          <w:tab w:val="left" w:pos="990"/>
        </w:tabs>
      </w:pPr>
    </w:p>
    <w:sectPr w:rsidR="0043117B" w:rsidSect="000C45FF">
      <w:head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8264F1" w14:textId="77777777" w:rsidR="00AF6A0A" w:rsidRDefault="00AF6A0A" w:rsidP="000C45FF">
      <w:r>
        <w:separator/>
      </w:r>
    </w:p>
  </w:endnote>
  <w:endnote w:type="continuationSeparator" w:id="0">
    <w:p w14:paraId="6F236B42" w14:textId="77777777" w:rsidR="00AF6A0A" w:rsidRDefault="00AF6A0A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FD0E98" w14:textId="77777777" w:rsidR="00AF6A0A" w:rsidRDefault="00AF6A0A" w:rsidP="000C45FF">
      <w:r>
        <w:separator/>
      </w:r>
    </w:p>
  </w:footnote>
  <w:footnote w:type="continuationSeparator" w:id="0">
    <w:p w14:paraId="0C5C248D" w14:textId="77777777" w:rsidR="00AF6A0A" w:rsidRDefault="00AF6A0A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B9CD6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29C8635" wp14:editId="146B02E6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294A23"/>
    <w:multiLevelType w:val="hybridMultilevel"/>
    <w:tmpl w:val="B9C2B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806CE0"/>
    <w:multiLevelType w:val="hybridMultilevel"/>
    <w:tmpl w:val="325EA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1B1C04"/>
    <w:multiLevelType w:val="hybridMultilevel"/>
    <w:tmpl w:val="A2E0EE6A"/>
    <w:lvl w:ilvl="0" w:tplc="FB4C3C52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475008"/>
    <w:multiLevelType w:val="hybridMultilevel"/>
    <w:tmpl w:val="0DBEAE3E"/>
    <w:lvl w:ilvl="0" w:tplc="4AFAEC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3953EA"/>
    <w:multiLevelType w:val="hybridMultilevel"/>
    <w:tmpl w:val="13CE1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1A651A"/>
    <w:multiLevelType w:val="hybridMultilevel"/>
    <w:tmpl w:val="79DAFB14"/>
    <w:lvl w:ilvl="0" w:tplc="5C7A52D0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8A4254"/>
    <w:multiLevelType w:val="hybridMultilevel"/>
    <w:tmpl w:val="C11CF108"/>
    <w:lvl w:ilvl="0" w:tplc="4AFAEC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D0D"/>
    <w:rsid w:val="00036450"/>
    <w:rsid w:val="00094499"/>
    <w:rsid w:val="000C45FF"/>
    <w:rsid w:val="000E3FD1"/>
    <w:rsid w:val="00112054"/>
    <w:rsid w:val="001205DA"/>
    <w:rsid w:val="001418D5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2F16E5"/>
    <w:rsid w:val="0030481B"/>
    <w:rsid w:val="003156FC"/>
    <w:rsid w:val="003254B5"/>
    <w:rsid w:val="0037121F"/>
    <w:rsid w:val="003A6B7D"/>
    <w:rsid w:val="003B06CA"/>
    <w:rsid w:val="004071FC"/>
    <w:rsid w:val="00445947"/>
    <w:rsid w:val="004813B3"/>
    <w:rsid w:val="00496591"/>
    <w:rsid w:val="004C63E4"/>
    <w:rsid w:val="004D3011"/>
    <w:rsid w:val="005262AC"/>
    <w:rsid w:val="005B666C"/>
    <w:rsid w:val="005E39D5"/>
    <w:rsid w:val="00600670"/>
    <w:rsid w:val="00613D55"/>
    <w:rsid w:val="0062123A"/>
    <w:rsid w:val="00646E75"/>
    <w:rsid w:val="006771D0"/>
    <w:rsid w:val="00715FCB"/>
    <w:rsid w:val="00743101"/>
    <w:rsid w:val="007775E1"/>
    <w:rsid w:val="007867A0"/>
    <w:rsid w:val="007927F5"/>
    <w:rsid w:val="007C4C7E"/>
    <w:rsid w:val="007D1B26"/>
    <w:rsid w:val="00802CA0"/>
    <w:rsid w:val="0081433B"/>
    <w:rsid w:val="009260CD"/>
    <w:rsid w:val="00952C25"/>
    <w:rsid w:val="00990449"/>
    <w:rsid w:val="00A2118D"/>
    <w:rsid w:val="00AD76E2"/>
    <w:rsid w:val="00AF6A0A"/>
    <w:rsid w:val="00B20152"/>
    <w:rsid w:val="00B359E4"/>
    <w:rsid w:val="00B40075"/>
    <w:rsid w:val="00B57D98"/>
    <w:rsid w:val="00B70850"/>
    <w:rsid w:val="00BE1D0D"/>
    <w:rsid w:val="00C066B6"/>
    <w:rsid w:val="00C37BA1"/>
    <w:rsid w:val="00C4674C"/>
    <w:rsid w:val="00C506CF"/>
    <w:rsid w:val="00C72BED"/>
    <w:rsid w:val="00C9578B"/>
    <w:rsid w:val="00CB0055"/>
    <w:rsid w:val="00D02DE0"/>
    <w:rsid w:val="00D2522B"/>
    <w:rsid w:val="00D422DE"/>
    <w:rsid w:val="00D5459D"/>
    <w:rsid w:val="00DA1F4D"/>
    <w:rsid w:val="00DC7537"/>
    <w:rsid w:val="00DD172A"/>
    <w:rsid w:val="00DD7B54"/>
    <w:rsid w:val="00E25A26"/>
    <w:rsid w:val="00E4381A"/>
    <w:rsid w:val="00E55D74"/>
    <w:rsid w:val="00E86879"/>
    <w:rsid w:val="00F41FED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620166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1"/>
    <w:qFormat/>
    <w:rsid w:val="00BE1D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elvs\AppData\Local\Microsoft\Office\16.0\DTS\en-US%7bA78ADD51-37FD-42D0-849E-FE41F66D8CA2%7d\%7b68ABFF35-7D3C-485D-92A7-878F0A003587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B56DD906777463390DF271ACBF980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633DAE-445B-47F9-AEA9-D537F4A7A443}"/>
      </w:docPartPr>
      <w:docPartBody>
        <w:p w:rsidR="001F1DD6" w:rsidRDefault="001F1DD6">
          <w:pPr>
            <w:pStyle w:val="0B56DD906777463390DF271ACBF98050"/>
          </w:pPr>
          <w:r w:rsidRPr="00D5459D">
            <w:t>Profile</w:t>
          </w:r>
        </w:p>
      </w:docPartBody>
    </w:docPart>
    <w:docPart>
      <w:docPartPr>
        <w:name w:val="729119EEA4A341FCBE0688AA981ACB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92CCF7-729F-481D-9FE8-3CFD276E7C6C}"/>
      </w:docPartPr>
      <w:docPartBody>
        <w:p w:rsidR="001F1DD6" w:rsidRDefault="001F1DD6">
          <w:pPr>
            <w:pStyle w:val="729119EEA4A341FCBE0688AA981ACB65"/>
          </w:pPr>
          <w:r w:rsidRPr="00CB0055">
            <w:t>Contact</w:t>
          </w:r>
        </w:p>
      </w:docPartBody>
    </w:docPart>
    <w:docPart>
      <w:docPartPr>
        <w:name w:val="8EEBB1DA9D0F4796BCFA944107ADA9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DB2483-64B4-4D09-8100-DC48DEDDEAC4}"/>
      </w:docPartPr>
      <w:docPartBody>
        <w:p w:rsidR="001F1DD6" w:rsidRDefault="001F1DD6">
          <w:pPr>
            <w:pStyle w:val="8EEBB1DA9D0F4796BCFA944107ADA9DE"/>
          </w:pPr>
          <w:r w:rsidRPr="004D3011">
            <w:t>PHONE:</w:t>
          </w:r>
        </w:p>
      </w:docPartBody>
    </w:docPart>
    <w:docPart>
      <w:docPartPr>
        <w:name w:val="DB8E46626C1E48709B54B3C5BB24D6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1B948E-3BAB-4488-BBC0-D7983745BB6A}"/>
      </w:docPartPr>
      <w:docPartBody>
        <w:p w:rsidR="001F1DD6" w:rsidRDefault="001F1DD6">
          <w:pPr>
            <w:pStyle w:val="DB8E46626C1E48709B54B3C5BB24D6BF"/>
          </w:pPr>
          <w:r w:rsidRPr="004D3011">
            <w:t>EMAIL:</w:t>
          </w:r>
        </w:p>
      </w:docPartBody>
    </w:docPart>
    <w:docPart>
      <w:docPartPr>
        <w:name w:val="7B956094C9C1462D92DF21BC05AC13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30F1B1-B9F6-41A1-B072-F5F5DB985622}"/>
      </w:docPartPr>
      <w:docPartBody>
        <w:p w:rsidR="001F1DD6" w:rsidRDefault="001F1DD6">
          <w:pPr>
            <w:pStyle w:val="7B956094C9C1462D92DF21BC05AC13FC"/>
          </w:pPr>
          <w:r w:rsidRPr="00CB0055">
            <w:t>Hobbies</w:t>
          </w:r>
        </w:p>
      </w:docPartBody>
    </w:docPart>
    <w:docPart>
      <w:docPartPr>
        <w:name w:val="58D38B667F09427284AB1F3CB958DD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DF35F6-EED0-4AFF-AFCD-7C1C352517C5}"/>
      </w:docPartPr>
      <w:docPartBody>
        <w:p w:rsidR="001F1DD6" w:rsidRDefault="001F1DD6">
          <w:pPr>
            <w:pStyle w:val="58D38B667F09427284AB1F3CB958DD29"/>
          </w:pPr>
          <w:r w:rsidRPr="00036450">
            <w:t>EDUCATION</w:t>
          </w:r>
        </w:p>
      </w:docPartBody>
    </w:docPart>
    <w:docPart>
      <w:docPartPr>
        <w:name w:val="6D030A3802934744BC030CDBA48572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9F9A81-C8A0-46B2-9D62-42FEAEE5138D}"/>
      </w:docPartPr>
      <w:docPartBody>
        <w:p w:rsidR="001F1DD6" w:rsidRDefault="001F1DD6">
          <w:pPr>
            <w:pStyle w:val="6D030A3802934744BC030CDBA48572DC"/>
          </w:pPr>
          <w:r w:rsidRPr="00036450">
            <w:t>WORK EXPERIENCE</w:t>
          </w:r>
        </w:p>
      </w:docPartBody>
    </w:docPart>
    <w:docPart>
      <w:docPartPr>
        <w:name w:val="5108000692364562AA6CAEFCD53D4D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90F1D5-A95A-4127-929B-3B8B50F6DFC9}"/>
      </w:docPartPr>
      <w:docPartBody>
        <w:p w:rsidR="001F1DD6" w:rsidRDefault="001F1DD6">
          <w:pPr>
            <w:pStyle w:val="5108000692364562AA6CAEFCD53D4D20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DD6"/>
    <w:rsid w:val="001F1DD6"/>
    <w:rsid w:val="00D616C2"/>
    <w:rsid w:val="00F43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B56DD906777463390DF271ACBF98050">
    <w:name w:val="0B56DD906777463390DF271ACBF98050"/>
  </w:style>
  <w:style w:type="paragraph" w:customStyle="1" w:styleId="729119EEA4A341FCBE0688AA981ACB65">
    <w:name w:val="729119EEA4A341FCBE0688AA981ACB65"/>
  </w:style>
  <w:style w:type="paragraph" w:customStyle="1" w:styleId="8EEBB1DA9D0F4796BCFA944107ADA9DE">
    <w:name w:val="8EEBB1DA9D0F4796BCFA944107ADA9DE"/>
  </w:style>
  <w:style w:type="paragraph" w:customStyle="1" w:styleId="DB8E46626C1E48709B54B3C5BB24D6BF">
    <w:name w:val="DB8E46626C1E48709B54B3C5BB24D6BF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7B956094C9C1462D92DF21BC05AC13FC">
    <w:name w:val="7B956094C9C1462D92DF21BC05AC13FC"/>
  </w:style>
  <w:style w:type="paragraph" w:customStyle="1" w:styleId="58D38B667F09427284AB1F3CB958DD29">
    <w:name w:val="58D38B667F09427284AB1F3CB958DD29"/>
  </w:style>
  <w:style w:type="paragraph" w:customStyle="1" w:styleId="6D030A3802934744BC030CDBA48572DC">
    <w:name w:val="6D030A3802934744BC030CDBA48572DC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5108000692364562AA6CAEFCD53D4D20">
    <w:name w:val="5108000692364562AA6CAEFCD53D4D2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9345D706-C7D9-4B2E-8BB6-B949298AAC4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{68ABFF35-7D3C-485D-92A7-878F0A003587}tf00546271_win32</Template>
  <TotalTime>0</TotalTime>
  <Pages>1</Pages>
  <Words>120</Words>
  <Characters>780</Characters>
  <Application>Microsoft Office Word</Application>
  <DocSecurity>0</DocSecurity>
  <Lines>55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2021-04-28T07:29:00Z</dcterms:created>
  <dcterms:modified xsi:type="dcterms:W3CDTF">2024-05-14T16:50:00Z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